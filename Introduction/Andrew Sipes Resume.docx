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2983FACC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BEFEA05" w14:textId="6BE2F529" w:rsidR="00692703" w:rsidRPr="00CF1A49" w:rsidRDefault="007875BE" w:rsidP="00913946">
            <w:pPr>
              <w:pStyle w:val="Title"/>
            </w:pPr>
            <w:r>
              <w:t>Andrew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Sipes</w:t>
            </w:r>
          </w:p>
          <w:p w14:paraId="6DF1ACBD" w14:textId="308A3314" w:rsidR="00692703" w:rsidRPr="00CF1A49" w:rsidRDefault="009E53AE" w:rsidP="00913946">
            <w:pPr>
              <w:pStyle w:val="ContactInfo"/>
              <w:contextualSpacing w:val="0"/>
            </w:pPr>
            <w:r>
              <w:t>19025 Orchard Heights Drive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3D08502015384F548BB8A0236DDD33D9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 w:rsidR="007875BE">
              <w:t>(574) 334-0204</w:t>
            </w:r>
          </w:p>
          <w:p w14:paraId="6B7CB04A" w14:textId="23DE69E2" w:rsidR="00692703" w:rsidRPr="00CF1A49" w:rsidRDefault="007875BE" w:rsidP="00913946">
            <w:pPr>
              <w:pStyle w:val="ContactInfoEmphasis"/>
              <w:contextualSpacing w:val="0"/>
            </w:pPr>
            <w:r>
              <w:t>Gmail: AndrewTSipes@gmail.com</w:t>
            </w:r>
          </w:p>
        </w:tc>
      </w:tr>
      <w:tr w:rsidR="009571D8" w:rsidRPr="00CF1A49" w14:paraId="7A0A64F2" w14:textId="77777777" w:rsidTr="00692703">
        <w:tc>
          <w:tcPr>
            <w:tcW w:w="9360" w:type="dxa"/>
            <w:tcMar>
              <w:top w:w="432" w:type="dxa"/>
            </w:tcMar>
          </w:tcPr>
          <w:p w14:paraId="0BF4556D" w14:textId="56662403" w:rsidR="00AD1B38" w:rsidRDefault="0011771B" w:rsidP="00913946">
            <w:pPr>
              <w:contextualSpacing w:val="0"/>
            </w:pPr>
            <w:r>
              <w:t>I am attending IUSB and</w:t>
            </w:r>
            <w:r w:rsidR="0036512A">
              <w:t xml:space="preserve"> would like to enter fully into the workforce</w:t>
            </w:r>
            <w:r>
              <w:t xml:space="preserve">.  </w:t>
            </w:r>
          </w:p>
          <w:p w14:paraId="47393DF3" w14:textId="15BD8C19" w:rsidR="001755A8" w:rsidRPr="00CF1A49" w:rsidRDefault="0011771B" w:rsidP="00913946">
            <w:pPr>
              <w:contextualSpacing w:val="0"/>
            </w:pPr>
            <w:r>
              <w:t xml:space="preserve">I am </w:t>
            </w:r>
            <w:r w:rsidR="005415D1">
              <w:t>2</w:t>
            </w:r>
            <w:r w:rsidR="008E27DC">
              <w:t>5</w:t>
            </w:r>
            <w:r>
              <w:t xml:space="preserve"> years old and</w:t>
            </w:r>
            <w:r w:rsidR="005334F2">
              <w:t xml:space="preserve"> currently employed at </w:t>
            </w:r>
            <w:r w:rsidR="008E27DC">
              <w:t xml:space="preserve">a Data Center owned by </w:t>
            </w:r>
            <w:proofErr w:type="spellStart"/>
            <w:r w:rsidR="008E27DC">
              <w:t>Aunalytics</w:t>
            </w:r>
            <w:proofErr w:type="spellEnd"/>
            <w:r>
              <w:t xml:space="preserve">. </w:t>
            </w:r>
          </w:p>
        </w:tc>
      </w:tr>
    </w:tbl>
    <w:p w14:paraId="7BCF97AA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634AFD1588AB439DAA5F8024147F840F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337"/>
      </w:tblGrid>
      <w:tr w:rsidR="001D0BF1" w:rsidRPr="00CF1A49" w14:paraId="67913F11" w14:textId="77777777" w:rsidTr="005E76BC">
        <w:tc>
          <w:tcPr>
            <w:tcW w:w="9553" w:type="dxa"/>
          </w:tcPr>
          <w:p w14:paraId="0E6C558A" w14:textId="08F93620" w:rsidR="008C0FDF" w:rsidRPr="00CF1A49" w:rsidRDefault="008C0FDF" w:rsidP="008C0FDF">
            <w:pPr>
              <w:pStyle w:val="Heading3"/>
              <w:contextualSpacing w:val="0"/>
            </w:pPr>
            <w:r>
              <w:t>From: June 2023</w:t>
            </w:r>
            <w:r w:rsidRPr="00CF1A49">
              <w:t xml:space="preserve"> – </w:t>
            </w:r>
            <w:r>
              <w:t>PRESENT</w:t>
            </w:r>
          </w:p>
          <w:p w14:paraId="52967163" w14:textId="24BDA078" w:rsidR="008C0FDF" w:rsidRDefault="008C0FDF" w:rsidP="008C0FDF">
            <w:pPr>
              <w:pStyle w:val="Heading2"/>
              <w:contextualSpacing w:val="0"/>
            </w:pPr>
            <w:r>
              <w:t>Data Center Technitian</w:t>
            </w:r>
            <w:r w:rsidRPr="00CF1A49">
              <w:t xml:space="preserve">, </w:t>
            </w:r>
            <w:r>
              <w:rPr>
                <w:rStyle w:val="SubtleReference"/>
              </w:rPr>
              <w:t>Aunalytics</w:t>
            </w:r>
          </w:p>
          <w:p w14:paraId="3833C4A9" w14:textId="5B5A1342" w:rsidR="008C0FDF" w:rsidRDefault="00EF3733" w:rsidP="008C0FDF">
            <w:r w:rsidRPr="00EF3733">
              <w:t>Staff the front desk of a secure facility, verifying identification, issuing authorized access keys, and supporting client visits</w:t>
            </w:r>
            <w:r w:rsidR="008C0FDF">
              <w:t>.</w:t>
            </w:r>
          </w:p>
          <w:p w14:paraId="3AFA438E" w14:textId="5BABE687" w:rsidR="00EF3733" w:rsidRDefault="00EF3733" w:rsidP="008C0FDF">
            <w:r w:rsidRPr="00EF3733">
              <w:t>Monitor security cameras and alarm systems across three data centers to maintain a safe and compliant environment.</w:t>
            </w:r>
          </w:p>
          <w:p w14:paraId="5E96EB40" w14:textId="0BF0BF24" w:rsidR="00EF3733" w:rsidRDefault="00EF3733" w:rsidP="008C0FDF">
            <w:r w:rsidRPr="00EF3733">
              <w:t>Provide light remote</w:t>
            </w:r>
            <w:r w:rsidRPr="00EF3733">
              <w:noBreakHyphen/>
              <w:t>hands support, including basic hardware checks and assisting clients with routine requests</w:t>
            </w:r>
            <w:r>
              <w:t>.</w:t>
            </w:r>
          </w:p>
          <w:p w14:paraId="76319708" w14:textId="4D83D556" w:rsidR="00EF3733" w:rsidRPr="00AD1B38" w:rsidRDefault="00EF3733" w:rsidP="008C0FDF">
            <w:r w:rsidRPr="00EF3733">
              <w:t>Conduct hourly facility walkthroughs to ensure equipment is operating within normal parameters and promptly report irregularities.</w:t>
            </w:r>
          </w:p>
          <w:p w14:paraId="30FB9786" w14:textId="529ABC13" w:rsidR="008C0FDF" w:rsidRPr="008C0FDF" w:rsidRDefault="008C0FDF" w:rsidP="008C0FDF">
            <w:pPr>
              <w:pStyle w:val="Heading3"/>
              <w:contextualSpacing w:val="0"/>
              <w:rPr>
                <w:b w:val="0"/>
                <w:bCs/>
              </w:rPr>
            </w:pPr>
          </w:p>
          <w:p w14:paraId="373BDBCF" w14:textId="77777777" w:rsidR="008C0FDF" w:rsidRDefault="008C0FDF" w:rsidP="005334F2">
            <w:pPr>
              <w:pStyle w:val="Heading3"/>
              <w:contextualSpacing w:val="0"/>
            </w:pPr>
          </w:p>
          <w:p w14:paraId="1FCF3CF9" w14:textId="599E7824" w:rsidR="005334F2" w:rsidRPr="00CF1A49" w:rsidRDefault="005334F2" w:rsidP="005334F2">
            <w:pPr>
              <w:pStyle w:val="Heading3"/>
              <w:contextualSpacing w:val="0"/>
            </w:pPr>
            <w:r>
              <w:t xml:space="preserve">From: </w:t>
            </w:r>
            <w:r w:rsidR="008C0FDF">
              <w:t xml:space="preserve">May </w:t>
            </w:r>
            <w:r>
              <w:t>2022</w:t>
            </w:r>
            <w:r w:rsidRPr="00CF1A49">
              <w:t xml:space="preserve"> – </w:t>
            </w:r>
            <w:r w:rsidR="008C0FDF">
              <w:t>June 2023</w:t>
            </w:r>
            <w:r>
              <w:t xml:space="preserve"> </w:t>
            </w:r>
          </w:p>
          <w:p w14:paraId="6C62D074" w14:textId="48D989C8" w:rsidR="005334F2" w:rsidRPr="00CF1A49" w:rsidRDefault="005334F2" w:rsidP="005334F2">
            <w:pPr>
              <w:pStyle w:val="Heading2"/>
              <w:contextualSpacing w:val="0"/>
            </w:pPr>
            <w:r>
              <w:t>advisor and PrePer</w:t>
            </w:r>
            <w:r w:rsidRPr="00CF1A49">
              <w:t xml:space="preserve">, </w:t>
            </w:r>
            <w:r>
              <w:rPr>
                <w:rStyle w:val="SubtleReference"/>
              </w:rPr>
              <w:t>Drive and shine</w:t>
            </w:r>
          </w:p>
          <w:p w14:paraId="1F9E87DF" w14:textId="2E251C3C" w:rsidR="005334F2" w:rsidRPr="00AD1B38" w:rsidRDefault="005334F2" w:rsidP="00AD1B38">
            <w:r w:rsidRPr="00AD1B38">
              <w:t>Advisor: Informing customers on different car washes, advertising and selling membershi</w:t>
            </w:r>
            <w:r w:rsidR="009E53AE">
              <w:t>p</w:t>
            </w:r>
            <w:r w:rsidRPr="00AD1B38">
              <w:t>s, and hel</w:t>
            </w:r>
            <w:r w:rsidR="009E53AE">
              <w:t>p</w:t>
            </w:r>
            <w:r w:rsidRPr="00AD1B38">
              <w:t>ing customers with the terminals</w:t>
            </w:r>
          </w:p>
          <w:p w14:paraId="5E3175A5" w14:textId="763068B2" w:rsidR="005334F2" w:rsidRPr="00AD1B38" w:rsidRDefault="00AD1B38" w:rsidP="00AD1B38">
            <w:r w:rsidRPr="00AD1B38">
              <w:t>Pre</w:t>
            </w:r>
            <w:r>
              <w:t>p</w:t>
            </w:r>
            <w:r w:rsidRPr="00AD1B38">
              <w:t>per</w:t>
            </w:r>
            <w:r w:rsidR="005334F2" w:rsidRPr="00AD1B38">
              <w:t xml:space="preserve">: </w:t>
            </w:r>
            <w:r w:rsidR="009E53AE">
              <w:t>G</w:t>
            </w:r>
            <w:r w:rsidR="005334F2" w:rsidRPr="00AD1B38">
              <w:t>uiding cars onto the conveyor belt, ins</w:t>
            </w:r>
            <w:r w:rsidRPr="00AD1B38">
              <w:t>pe</w:t>
            </w:r>
            <w:r w:rsidR="005334F2" w:rsidRPr="00AD1B38">
              <w:t>cting vehicles as they enter the car wash, and a</w:t>
            </w:r>
            <w:r w:rsidR="009E53AE">
              <w:t>pp</w:t>
            </w:r>
            <w:r w:rsidR="005334F2" w:rsidRPr="00AD1B38">
              <w:t>lying the a</w:t>
            </w:r>
            <w:r w:rsidR="009E53AE">
              <w:t>pp</w:t>
            </w:r>
            <w:r w:rsidR="005334F2" w:rsidRPr="00AD1B38">
              <w:t>ro</w:t>
            </w:r>
            <w:r w:rsidR="009E53AE">
              <w:t>p</w:t>
            </w:r>
            <w:r w:rsidR="005334F2" w:rsidRPr="00AD1B38">
              <w:t>riate retracts for each vehicle</w:t>
            </w:r>
            <w:r w:rsidR="009E53AE">
              <w:t xml:space="preserve"> as they enter the car wash.</w:t>
            </w:r>
          </w:p>
          <w:p w14:paraId="1AFD18A8" w14:textId="77777777" w:rsidR="005334F2" w:rsidRDefault="005334F2" w:rsidP="001D0BF1">
            <w:pPr>
              <w:pStyle w:val="Heading3"/>
              <w:contextualSpacing w:val="0"/>
            </w:pPr>
          </w:p>
          <w:p w14:paraId="65FA496B" w14:textId="0B42E02B" w:rsidR="001D0BF1" w:rsidRPr="00CF1A49" w:rsidRDefault="00AC495B" w:rsidP="001D0BF1">
            <w:pPr>
              <w:pStyle w:val="Heading3"/>
              <w:contextualSpacing w:val="0"/>
            </w:pPr>
            <w:r>
              <w:t>From: 2016</w:t>
            </w:r>
            <w:r w:rsidR="001D0BF1" w:rsidRPr="00CF1A49">
              <w:t xml:space="preserve"> – </w:t>
            </w:r>
            <w:r>
              <w:t>202</w:t>
            </w:r>
            <w:r w:rsidR="005415D1">
              <w:t>1</w:t>
            </w:r>
          </w:p>
          <w:p w14:paraId="4DDF8708" w14:textId="2FAD3619" w:rsidR="001D0BF1" w:rsidRPr="00CF1A49" w:rsidRDefault="007875BE" w:rsidP="001D0BF1">
            <w:pPr>
              <w:pStyle w:val="Heading2"/>
              <w:contextualSpacing w:val="0"/>
            </w:pPr>
            <w:r>
              <w:t>Concessions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Thistleberry Farm</w:t>
            </w:r>
          </w:p>
          <w:p w14:paraId="134C0CBC" w14:textId="23437D8A" w:rsidR="001E3120" w:rsidRPr="00CF1A49" w:rsidRDefault="009E53AE" w:rsidP="001D0BF1">
            <w:pPr>
              <w:contextualSpacing w:val="0"/>
            </w:pPr>
            <w:r>
              <w:t>Worked falls p</w:t>
            </w:r>
            <w:r w:rsidR="005334F2">
              <w:t>repar</w:t>
            </w:r>
            <w:r>
              <w:t>ing</w:t>
            </w:r>
            <w:r w:rsidR="005334F2">
              <w:t xml:space="preserve"> food, operating industrial grade appliances (</w:t>
            </w:r>
            <w:r w:rsidR="00AD1B38">
              <w:t xml:space="preserve">industrial </w:t>
            </w:r>
            <w:r w:rsidR="005334F2">
              <w:t>oven, deep fryer, kettle corn maker, etc.), and operat</w:t>
            </w:r>
            <w:r>
              <w:t>ing</w:t>
            </w:r>
            <w:r w:rsidR="005334F2">
              <w:t xml:space="preserve"> </w:t>
            </w:r>
            <w:r w:rsidR="007875BE">
              <w:t>cash register.</w:t>
            </w:r>
          </w:p>
        </w:tc>
      </w:tr>
      <w:tr w:rsidR="00F61DF9" w:rsidRPr="00CF1A49" w14:paraId="2C57C995" w14:textId="77777777" w:rsidTr="005E76BC">
        <w:tc>
          <w:tcPr>
            <w:tcW w:w="9553" w:type="dxa"/>
            <w:tcMar>
              <w:top w:w="216" w:type="dxa"/>
            </w:tcMar>
          </w:tcPr>
          <w:p w14:paraId="4A2D66E9" w14:textId="248A3795" w:rsidR="00F61DF9" w:rsidRPr="00CF1A49" w:rsidRDefault="00AC495B" w:rsidP="00F61DF9">
            <w:pPr>
              <w:pStyle w:val="Heading3"/>
              <w:contextualSpacing w:val="0"/>
            </w:pPr>
            <w:r>
              <w:t>From: 201</w:t>
            </w:r>
            <w:r w:rsidR="00AD1B38">
              <w:t>4</w:t>
            </w:r>
            <w:r w:rsidR="00F61DF9" w:rsidRPr="00CF1A49">
              <w:t xml:space="preserve"> – </w:t>
            </w:r>
            <w:r>
              <w:t>202</w:t>
            </w:r>
            <w:r w:rsidR="005415D1">
              <w:t>1</w:t>
            </w:r>
          </w:p>
          <w:p w14:paraId="4AD1DC86" w14:textId="78865A39" w:rsidR="00F61DF9" w:rsidRPr="00CF1A49" w:rsidRDefault="008C0FDF" w:rsidP="00F61DF9">
            <w:pPr>
              <w:pStyle w:val="Heading2"/>
              <w:contextualSpacing w:val="0"/>
            </w:pPr>
            <w:r>
              <w:t xml:space="preserve">General </w:t>
            </w:r>
            <w:r w:rsidRPr="008C0FDF">
              <w:t>Maintenance</w:t>
            </w:r>
            <w:r w:rsidR="00F61DF9" w:rsidRPr="00CF1A49">
              <w:t xml:space="preserve">, </w:t>
            </w:r>
            <w:r w:rsidR="00AC495B">
              <w:rPr>
                <w:rStyle w:val="SubtleReference"/>
              </w:rPr>
              <w:t>th</w:t>
            </w:r>
            <w:r w:rsidR="007875BE">
              <w:rPr>
                <w:rStyle w:val="SubtleReference"/>
              </w:rPr>
              <w:t>istleberry Farm</w:t>
            </w:r>
          </w:p>
          <w:p w14:paraId="675DF0B2" w14:textId="0AAA2405" w:rsidR="00AD1B38" w:rsidRDefault="007875BE" w:rsidP="00F61DF9">
            <w:pPr>
              <w:rPr>
                <w:i/>
                <w:iCs/>
              </w:rPr>
            </w:pPr>
            <w:r>
              <w:t xml:space="preserve">Worked </w:t>
            </w:r>
            <w:r w:rsidR="0011771B">
              <w:t xml:space="preserve">summers </w:t>
            </w:r>
            <w:r w:rsidR="00AC495B">
              <w:t>pe</w:t>
            </w:r>
            <w:r w:rsidR="0011771B">
              <w:t>r</w:t>
            </w:r>
            <w:r w:rsidR="00AC495B">
              <w:t>forming</w:t>
            </w:r>
            <w:r>
              <w:t xml:space="preserve"> light construction, maintenance on attractions, and agricultural work</w:t>
            </w:r>
            <w:r w:rsidR="00AC495B">
              <w:t>.</w:t>
            </w:r>
            <w:r w:rsidR="00AD1B38">
              <w:t xml:space="preserve"> </w:t>
            </w:r>
            <w:r w:rsidR="00AD1B38" w:rsidRPr="00AD1B38">
              <w:rPr>
                <w:i/>
                <w:iCs/>
              </w:rPr>
              <w:t>(</w:t>
            </w:r>
            <w:r w:rsidR="008C0FDF" w:rsidRPr="00AD1B38">
              <w:rPr>
                <w:i/>
                <w:iCs/>
              </w:rPr>
              <w:t>Includ</w:t>
            </w:r>
            <w:r w:rsidR="008C0FDF">
              <w:rPr>
                <w:i/>
                <w:iCs/>
              </w:rPr>
              <w:t>ing the</w:t>
            </w:r>
            <w:r w:rsidR="00AD1B38" w:rsidRPr="00AD1B38">
              <w:rPr>
                <w:i/>
                <w:iCs/>
              </w:rPr>
              <w:t xml:space="preserve"> operation of heavy machinery)</w:t>
            </w:r>
          </w:p>
          <w:p w14:paraId="7005DF63" w14:textId="73B010F9" w:rsidR="008C0FDF" w:rsidRDefault="008C0FDF" w:rsidP="008C0FDF"/>
        </w:tc>
      </w:tr>
    </w:tbl>
    <w:p w14:paraId="30647FB9" w14:textId="0161B30E" w:rsidR="00EF3733" w:rsidRDefault="00EF3733" w:rsidP="0097790C">
      <w:pPr>
        <w:pStyle w:val="Heading1"/>
      </w:pPr>
    </w:p>
    <w:p w14:paraId="6D1E2080" w14:textId="77777777" w:rsidR="00EF3733" w:rsidRDefault="00EF3733">
      <w:pPr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</w:rPr>
      </w:pPr>
      <w:r>
        <w:br w:type="page"/>
      </w:r>
    </w:p>
    <w:p w14:paraId="3EDD3345" w14:textId="1D41A560" w:rsidR="00DA59AA" w:rsidRPr="00CF1A49" w:rsidRDefault="008E27DC" w:rsidP="0097790C">
      <w:pPr>
        <w:pStyle w:val="Heading1"/>
      </w:pPr>
      <w:r>
        <w:lastRenderedPageBreak/>
        <w:t>Education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27F010A5" w14:textId="77777777" w:rsidTr="00D66A52">
        <w:tc>
          <w:tcPr>
            <w:tcW w:w="9355" w:type="dxa"/>
          </w:tcPr>
          <w:p w14:paraId="4704A540" w14:textId="4CC606B4" w:rsidR="001D0BF1" w:rsidRPr="00CF1A49" w:rsidRDefault="00AC495B" w:rsidP="001D0BF1">
            <w:pPr>
              <w:pStyle w:val="Heading3"/>
              <w:contextualSpacing w:val="0"/>
            </w:pPr>
            <w:r>
              <w:t>2008-2020</w:t>
            </w:r>
            <w:r w:rsidR="001D0BF1" w:rsidRPr="00CF1A49">
              <w:t xml:space="preserve"> </w:t>
            </w:r>
          </w:p>
          <w:p w14:paraId="18445128" w14:textId="38DA5D63" w:rsidR="001D0BF1" w:rsidRPr="00CF1A49" w:rsidRDefault="00AC495B" w:rsidP="001D0BF1">
            <w:pPr>
              <w:pStyle w:val="Heading2"/>
              <w:contextualSpacing w:val="0"/>
            </w:pPr>
            <w:r>
              <w:t>HighSchool diploma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 xml:space="preserve">Community baptist </w:t>
            </w:r>
            <w:r w:rsidR="00A1452C">
              <w:rPr>
                <w:rStyle w:val="SubtleReference"/>
              </w:rPr>
              <w:t>christian</w:t>
            </w:r>
            <w:r>
              <w:rPr>
                <w:rStyle w:val="SubtleReference"/>
              </w:rPr>
              <w:t xml:space="preserve"> school</w:t>
            </w:r>
          </w:p>
          <w:p w14:paraId="0FEA3B42" w14:textId="59B210E9" w:rsidR="007538DC" w:rsidRPr="00CF1A49" w:rsidRDefault="00AC495B" w:rsidP="007538DC">
            <w:pPr>
              <w:contextualSpacing w:val="0"/>
            </w:pPr>
            <w:r>
              <w:t>Achieved honor roll in senior year of high school.</w:t>
            </w:r>
          </w:p>
        </w:tc>
      </w:tr>
      <w:tr w:rsidR="00F61DF9" w:rsidRPr="00CF1A49" w14:paraId="3BD4A996" w14:textId="77777777" w:rsidTr="00F61DF9">
        <w:tc>
          <w:tcPr>
            <w:tcW w:w="9355" w:type="dxa"/>
            <w:tcMar>
              <w:top w:w="216" w:type="dxa"/>
            </w:tcMar>
          </w:tcPr>
          <w:p w14:paraId="3FBB5039" w14:textId="6EBAF824" w:rsidR="00F61DF9" w:rsidRPr="00CF1A49" w:rsidRDefault="006F096C" w:rsidP="00F61DF9">
            <w:pPr>
              <w:pStyle w:val="Heading3"/>
              <w:contextualSpacing w:val="0"/>
            </w:pPr>
            <w:r>
              <w:t>2020-</w:t>
            </w:r>
            <w:r w:rsidR="005334F2">
              <w:t xml:space="preserve"> Present</w:t>
            </w:r>
          </w:p>
          <w:p w14:paraId="10018316" w14:textId="11E17E51" w:rsidR="00F61DF9" w:rsidRPr="00CF1A49" w:rsidRDefault="00AC495B" w:rsidP="00F61DF9">
            <w:pPr>
              <w:pStyle w:val="Heading2"/>
              <w:contextualSpacing w:val="0"/>
            </w:pPr>
            <w:r>
              <w:t>CUrrently attending college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IUSB</w:t>
            </w:r>
          </w:p>
          <w:p w14:paraId="75D6B7E2" w14:textId="4EBB824B" w:rsidR="00F61DF9" w:rsidRDefault="00AD1B38" w:rsidP="00F61DF9">
            <w:r>
              <w:t>Working towards a com</w:t>
            </w:r>
            <w:r w:rsidRPr="00AD1B38">
              <w:t>p</w:t>
            </w:r>
            <w:r>
              <w:t xml:space="preserve">uter science degree (2 years into </w:t>
            </w:r>
            <w:r w:rsidR="009E53AE">
              <w:t xml:space="preserve">Computer Science </w:t>
            </w:r>
            <w:r>
              <w:t>degree)</w:t>
            </w:r>
          </w:p>
          <w:p w14:paraId="250E9772" w14:textId="6FBF1A46" w:rsidR="00AD1B38" w:rsidRDefault="00AD1B38" w:rsidP="00F61DF9">
            <w:r>
              <w:t xml:space="preserve">Has a minor in Criminal justice </w:t>
            </w:r>
          </w:p>
        </w:tc>
      </w:tr>
    </w:tbl>
    <w:p w14:paraId="1BB0CA8A" w14:textId="77777777" w:rsidR="00AD1B38" w:rsidRDefault="00AD1B38" w:rsidP="00486277">
      <w:pPr>
        <w:pStyle w:val="Heading1"/>
      </w:pPr>
    </w:p>
    <w:p w14:paraId="6777DCDB" w14:textId="77777777" w:rsidR="00AD1B38" w:rsidRDefault="00AD1B38">
      <w:pPr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</w:rPr>
      </w:pPr>
      <w:r>
        <w:br w:type="page"/>
      </w:r>
    </w:p>
    <w:sdt>
      <w:sdtPr>
        <w:alias w:val="Skills:"/>
        <w:tag w:val="Skills:"/>
        <w:id w:val="-1392877668"/>
        <w:placeholder>
          <w:docPart w:val="7037F128E0EA4994B9E3EF34B0F074FA"/>
        </w:placeholder>
        <w:temporary/>
        <w:showingPlcHdr/>
        <w15:appearance w15:val="hidden"/>
      </w:sdtPr>
      <w:sdtContent>
        <w:p w14:paraId="687AA9AB" w14:textId="6856DD62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9E53AE" w:rsidRPr="006E1507" w14:paraId="1F9C5144" w14:textId="77777777" w:rsidTr="005C06E1">
        <w:tc>
          <w:tcPr>
            <w:tcW w:w="9360" w:type="dxa"/>
            <w:gridSpan w:val="2"/>
          </w:tcPr>
          <w:p w14:paraId="27B89ED3" w14:textId="4086329B" w:rsidR="009E53AE" w:rsidRDefault="009E53AE" w:rsidP="006E1507">
            <w:pPr>
              <w:pStyle w:val="ListBullet"/>
              <w:contextualSpacing w:val="0"/>
            </w:pPr>
            <w:r>
              <w:t xml:space="preserve">Proficient in Word, Excel, PowerPoint, and OBS Studio  </w:t>
            </w:r>
          </w:p>
          <w:p w14:paraId="6EFFA3FE" w14:textId="0321794A" w:rsidR="009E53AE" w:rsidRPr="006E1507" w:rsidRDefault="009E53AE" w:rsidP="00AD1B38">
            <w:pPr>
              <w:pStyle w:val="ListBullet"/>
              <w:contextualSpacing w:val="0"/>
            </w:pPr>
            <w:r>
              <w:t xml:space="preserve">Has taken college classes for, and is </w:t>
            </w:r>
            <w:r w:rsidRPr="00AD1B38">
              <w:t>p</w:t>
            </w:r>
            <w:r>
              <w:t xml:space="preserve">roficient in, </w:t>
            </w:r>
            <w:r w:rsidRPr="009E53AE">
              <w:rPr>
                <w:b/>
                <w:bCs/>
              </w:rPr>
              <w:t>Java</w:t>
            </w:r>
            <w:r w:rsidR="00EF3733">
              <w:t xml:space="preserve">, </w:t>
            </w:r>
            <w:proofErr w:type="spellStart"/>
            <w:r w:rsidR="00EF3733" w:rsidRPr="00EF3733">
              <w:rPr>
                <w:b/>
                <w:bCs/>
              </w:rPr>
              <w:t>Javascript</w:t>
            </w:r>
            <w:proofErr w:type="spellEnd"/>
            <w:r w:rsidR="00EF3733">
              <w:t xml:space="preserve">, </w:t>
            </w:r>
            <w:r w:rsidR="00EF3733" w:rsidRPr="00EF3733">
              <w:rPr>
                <w:b/>
                <w:bCs/>
              </w:rPr>
              <w:t>C++</w:t>
            </w:r>
            <w:r w:rsidR="00EF3733">
              <w:t xml:space="preserve">, </w:t>
            </w:r>
            <w:r w:rsidR="00EF3733" w:rsidRPr="00EF3733">
              <w:rPr>
                <w:b/>
                <w:bCs/>
              </w:rPr>
              <w:t>C#</w:t>
            </w:r>
            <w:r w:rsidR="00EF3733">
              <w:t>,</w:t>
            </w:r>
            <w:r>
              <w:t xml:space="preserve"> and </w:t>
            </w:r>
            <w:r w:rsidRPr="009E53AE">
              <w:rPr>
                <w:b/>
                <w:bCs/>
              </w:rPr>
              <w:t>Visual Basic</w:t>
            </w:r>
            <w:r>
              <w:t xml:space="preserve"> (</w:t>
            </w:r>
            <w:r w:rsidRPr="00AD1B38">
              <w:rPr>
                <w:i/>
                <w:iCs/>
              </w:rPr>
              <w:t xml:space="preserve">as of </w:t>
            </w:r>
            <w:r w:rsidR="00EF3733">
              <w:rPr>
                <w:i/>
                <w:iCs/>
              </w:rPr>
              <w:t>Sprint 2026</w:t>
            </w:r>
            <w:r>
              <w:t>)</w:t>
            </w:r>
          </w:p>
          <w:p w14:paraId="5EAD9915" w14:textId="77777777" w:rsidR="009E53AE" w:rsidRDefault="009E53AE" w:rsidP="00B42A72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14:paraId="285D5540" w14:textId="6FD3DC45" w:rsidR="009E53AE" w:rsidRPr="006E1507" w:rsidRDefault="009E53AE" w:rsidP="006F096C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  <w:tr w:rsidR="009E53AE" w:rsidRPr="006E1507" w14:paraId="3E45EA1A" w14:textId="77777777" w:rsidTr="009E53AE">
        <w:tc>
          <w:tcPr>
            <w:tcW w:w="4680" w:type="dxa"/>
          </w:tcPr>
          <w:p w14:paraId="6F899A9F" w14:textId="5C19B5C1" w:rsidR="009E53AE" w:rsidRDefault="009E53AE" w:rsidP="009E53AE">
            <w:pPr>
              <w:pStyle w:val="Heading1"/>
              <w:rPr>
                <w:rFonts w:asciiTheme="minorHAnsi" w:eastAsiaTheme="minorHAnsi" w:hAnsiTheme="minorHAnsi" w:cstheme="minorBidi"/>
                <w:color w:val="595959" w:themeColor="text1" w:themeTint="A6"/>
                <w:sz w:val="22"/>
                <w:szCs w:val="22"/>
              </w:rPr>
            </w:pPr>
            <w:r>
              <w:t>Strengths</w:t>
            </w:r>
          </w:p>
          <w:p w14:paraId="791C3686" w14:textId="2402B522" w:rsidR="009E53AE" w:rsidRDefault="009E53AE" w:rsidP="009E53AE">
            <w:pPr>
              <w:pStyle w:val="ListBullet"/>
              <w:contextualSpacing w:val="0"/>
            </w:pPr>
            <w:r>
              <w:t xml:space="preserve">Works well under </w:t>
            </w:r>
            <w:r w:rsidRPr="00AD1B38">
              <w:t>p</w:t>
            </w:r>
            <w:r>
              <w:t>ressure</w:t>
            </w:r>
          </w:p>
          <w:p w14:paraId="7D55B7E8" w14:textId="332F7830" w:rsidR="009E53AE" w:rsidRDefault="009E53AE" w:rsidP="009E53AE">
            <w:pPr>
              <w:pStyle w:val="ListBullet"/>
              <w:contextualSpacing w:val="0"/>
            </w:pPr>
            <w:r>
              <w:t>Excellent work ethic</w:t>
            </w:r>
          </w:p>
          <w:p w14:paraId="1E5C3E0A" w14:textId="77777777" w:rsidR="009E53AE" w:rsidRDefault="009E53AE" w:rsidP="009E53AE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  <w:tc>
          <w:tcPr>
            <w:tcW w:w="4680" w:type="dxa"/>
            <w:tcMar>
              <w:left w:w="360" w:type="dxa"/>
            </w:tcMar>
          </w:tcPr>
          <w:p w14:paraId="53C4C1A6" w14:textId="77777777" w:rsidR="009E53AE" w:rsidRPr="006E1507" w:rsidRDefault="009E53AE" w:rsidP="006F096C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054E6F24" w14:textId="51C7C6A5" w:rsidR="00B51D1B" w:rsidRPr="006E1507" w:rsidRDefault="00B51D1B" w:rsidP="006E1507"/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F240" w14:textId="77777777" w:rsidR="00282685" w:rsidRDefault="00282685" w:rsidP="0068194B">
      <w:r>
        <w:separator/>
      </w:r>
    </w:p>
    <w:p w14:paraId="3D25552C" w14:textId="77777777" w:rsidR="00282685" w:rsidRDefault="00282685"/>
    <w:p w14:paraId="5C413D3E" w14:textId="77777777" w:rsidR="00282685" w:rsidRDefault="00282685"/>
  </w:endnote>
  <w:endnote w:type="continuationSeparator" w:id="0">
    <w:p w14:paraId="5A7A3B08" w14:textId="77777777" w:rsidR="00282685" w:rsidRDefault="00282685" w:rsidP="0068194B">
      <w:r>
        <w:continuationSeparator/>
      </w:r>
    </w:p>
    <w:p w14:paraId="1E377754" w14:textId="77777777" w:rsidR="00282685" w:rsidRDefault="00282685"/>
    <w:p w14:paraId="50E987B0" w14:textId="77777777" w:rsidR="00282685" w:rsidRDefault="00282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F456F7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7291" w14:textId="77777777" w:rsidR="00282685" w:rsidRDefault="00282685" w:rsidP="0068194B">
      <w:r>
        <w:separator/>
      </w:r>
    </w:p>
    <w:p w14:paraId="42CF2A59" w14:textId="77777777" w:rsidR="00282685" w:rsidRDefault="00282685"/>
    <w:p w14:paraId="209873F9" w14:textId="77777777" w:rsidR="00282685" w:rsidRDefault="00282685"/>
  </w:footnote>
  <w:footnote w:type="continuationSeparator" w:id="0">
    <w:p w14:paraId="5B3E9ACC" w14:textId="77777777" w:rsidR="00282685" w:rsidRDefault="00282685" w:rsidP="0068194B">
      <w:r>
        <w:continuationSeparator/>
      </w:r>
    </w:p>
    <w:p w14:paraId="0BC55B54" w14:textId="77777777" w:rsidR="00282685" w:rsidRDefault="00282685"/>
    <w:p w14:paraId="2D4D697A" w14:textId="77777777" w:rsidR="00282685" w:rsidRDefault="00282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6DF2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1EBD6B3" wp14:editId="3F98512B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5574C80D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CAF6B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59731040">
    <w:abstractNumId w:val="9"/>
  </w:num>
  <w:num w:numId="2" w16cid:durableId="1338845674">
    <w:abstractNumId w:val="8"/>
  </w:num>
  <w:num w:numId="3" w16cid:durableId="449398199">
    <w:abstractNumId w:val="7"/>
  </w:num>
  <w:num w:numId="4" w16cid:durableId="1219173292">
    <w:abstractNumId w:val="6"/>
  </w:num>
  <w:num w:numId="5" w16cid:durableId="1966425319">
    <w:abstractNumId w:val="10"/>
  </w:num>
  <w:num w:numId="6" w16cid:durableId="1904481535">
    <w:abstractNumId w:val="3"/>
  </w:num>
  <w:num w:numId="7" w16cid:durableId="783234021">
    <w:abstractNumId w:val="11"/>
  </w:num>
  <w:num w:numId="8" w16cid:durableId="1718166639">
    <w:abstractNumId w:val="2"/>
  </w:num>
  <w:num w:numId="9" w16cid:durableId="1037389858">
    <w:abstractNumId w:val="12"/>
  </w:num>
  <w:num w:numId="10" w16cid:durableId="117770826">
    <w:abstractNumId w:val="5"/>
  </w:num>
  <w:num w:numId="11" w16cid:durableId="82075401">
    <w:abstractNumId w:val="4"/>
  </w:num>
  <w:num w:numId="12" w16cid:durableId="1384475820">
    <w:abstractNumId w:val="1"/>
  </w:num>
  <w:num w:numId="13" w16cid:durableId="2007978450">
    <w:abstractNumId w:val="0"/>
  </w:num>
  <w:num w:numId="14" w16cid:durableId="30426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BE"/>
    <w:rsid w:val="000001EF"/>
    <w:rsid w:val="00007322"/>
    <w:rsid w:val="00007728"/>
    <w:rsid w:val="0001137E"/>
    <w:rsid w:val="00024584"/>
    <w:rsid w:val="00024730"/>
    <w:rsid w:val="00055E95"/>
    <w:rsid w:val="00065B61"/>
    <w:rsid w:val="0007021F"/>
    <w:rsid w:val="000B2BA5"/>
    <w:rsid w:val="000F2F8C"/>
    <w:rsid w:val="0010006E"/>
    <w:rsid w:val="001045A8"/>
    <w:rsid w:val="00114A91"/>
    <w:rsid w:val="0011771B"/>
    <w:rsid w:val="00133749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2685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0623"/>
    <w:rsid w:val="00336056"/>
    <w:rsid w:val="003544E1"/>
    <w:rsid w:val="0036512A"/>
    <w:rsid w:val="003655D7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074B8"/>
    <w:rsid w:val="00510392"/>
    <w:rsid w:val="00513E2A"/>
    <w:rsid w:val="0051622F"/>
    <w:rsid w:val="005334F2"/>
    <w:rsid w:val="005415D1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E76BC"/>
    <w:rsid w:val="005F4B91"/>
    <w:rsid w:val="005F55D2"/>
    <w:rsid w:val="0062312F"/>
    <w:rsid w:val="00625F2C"/>
    <w:rsid w:val="00645109"/>
    <w:rsid w:val="006618E9"/>
    <w:rsid w:val="0068194B"/>
    <w:rsid w:val="00692703"/>
    <w:rsid w:val="006972C2"/>
    <w:rsid w:val="006A1962"/>
    <w:rsid w:val="006B5D48"/>
    <w:rsid w:val="006B7D7B"/>
    <w:rsid w:val="006C1A5E"/>
    <w:rsid w:val="006E1507"/>
    <w:rsid w:val="006F096C"/>
    <w:rsid w:val="00712D8B"/>
    <w:rsid w:val="007273B7"/>
    <w:rsid w:val="00733E0A"/>
    <w:rsid w:val="0074403D"/>
    <w:rsid w:val="00746D44"/>
    <w:rsid w:val="007538DC"/>
    <w:rsid w:val="00757803"/>
    <w:rsid w:val="007875BE"/>
    <w:rsid w:val="0079206B"/>
    <w:rsid w:val="00796076"/>
    <w:rsid w:val="007C0566"/>
    <w:rsid w:val="007C606B"/>
    <w:rsid w:val="007E3011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0FDF"/>
    <w:rsid w:val="008C7056"/>
    <w:rsid w:val="008E27DC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E53AE"/>
    <w:rsid w:val="009F220C"/>
    <w:rsid w:val="009F3B05"/>
    <w:rsid w:val="009F4931"/>
    <w:rsid w:val="00A1452C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C495B"/>
    <w:rsid w:val="00AD1B38"/>
    <w:rsid w:val="00AD360E"/>
    <w:rsid w:val="00AD40FB"/>
    <w:rsid w:val="00AD782D"/>
    <w:rsid w:val="00AE7650"/>
    <w:rsid w:val="00B10EBE"/>
    <w:rsid w:val="00B236F1"/>
    <w:rsid w:val="00B42A72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84ED6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6001D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3733"/>
    <w:rsid w:val="00EF51D9"/>
    <w:rsid w:val="00F130DD"/>
    <w:rsid w:val="00F16614"/>
    <w:rsid w:val="00F24884"/>
    <w:rsid w:val="00F32096"/>
    <w:rsid w:val="00F476C4"/>
    <w:rsid w:val="00F61DF9"/>
    <w:rsid w:val="00F81960"/>
    <w:rsid w:val="00F82672"/>
    <w:rsid w:val="00F8769D"/>
    <w:rsid w:val="00F9350C"/>
    <w:rsid w:val="00F94EB5"/>
    <w:rsid w:val="00F9624D"/>
    <w:rsid w:val="00FB31C1"/>
    <w:rsid w:val="00FB58F2"/>
    <w:rsid w:val="00FC0493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07AAF"/>
  <w15:chartTrackingRefBased/>
  <w15:docId w15:val="{4B2EC147-C2C6-4AB9-A4E2-D947545C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9E5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nny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08502015384F548BB8A0236DDD3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76F29-F13B-4B99-BF6A-E9A1FB678CC1}"/>
      </w:docPartPr>
      <w:docPartBody>
        <w:p w:rsidR="00A15804" w:rsidRDefault="003078F2">
          <w:pPr>
            <w:pStyle w:val="3D08502015384F548BB8A0236DDD33D9"/>
          </w:pPr>
          <w:r w:rsidRPr="00CF1A49">
            <w:t>·</w:t>
          </w:r>
        </w:p>
      </w:docPartBody>
    </w:docPart>
    <w:docPart>
      <w:docPartPr>
        <w:name w:val="634AFD1588AB439DAA5F8024147F8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2D872-5ECC-44B0-9D8D-742D7993B0B9}"/>
      </w:docPartPr>
      <w:docPartBody>
        <w:p w:rsidR="00A15804" w:rsidRDefault="003078F2">
          <w:pPr>
            <w:pStyle w:val="634AFD1588AB439DAA5F8024147F840F"/>
          </w:pPr>
          <w:r w:rsidRPr="00CF1A49">
            <w:t>Experience</w:t>
          </w:r>
        </w:p>
      </w:docPartBody>
    </w:docPart>
    <w:docPart>
      <w:docPartPr>
        <w:name w:val="7037F128E0EA4994B9E3EF34B0F07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FB2B1-6126-4A12-B702-DAFFA0C826D1}"/>
      </w:docPartPr>
      <w:docPartBody>
        <w:p w:rsidR="00A15804" w:rsidRDefault="003078F2">
          <w:pPr>
            <w:pStyle w:val="7037F128E0EA4994B9E3EF34B0F074FA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F2"/>
    <w:rsid w:val="000022F1"/>
    <w:rsid w:val="0001137E"/>
    <w:rsid w:val="000F68D7"/>
    <w:rsid w:val="001227CF"/>
    <w:rsid w:val="003078F2"/>
    <w:rsid w:val="00700993"/>
    <w:rsid w:val="007E3011"/>
    <w:rsid w:val="008657E8"/>
    <w:rsid w:val="009F4C3A"/>
    <w:rsid w:val="00A15804"/>
    <w:rsid w:val="00BD2423"/>
    <w:rsid w:val="00D7683E"/>
    <w:rsid w:val="00DA543B"/>
    <w:rsid w:val="00F16614"/>
    <w:rsid w:val="00F5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D08502015384F548BB8A0236DDD33D9">
    <w:name w:val="3D08502015384F548BB8A0236DDD33D9"/>
  </w:style>
  <w:style w:type="paragraph" w:customStyle="1" w:styleId="634AFD1588AB439DAA5F8024147F840F">
    <w:name w:val="634AFD1588AB439DAA5F8024147F840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7037F128E0EA4994B9E3EF34B0F074FA">
    <w:name w:val="7037F128E0EA4994B9E3EF34B0F074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1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</dc:creator>
  <cp:keywords/>
  <dc:description/>
  <cp:lastModifiedBy>Sipes, Andrew T</cp:lastModifiedBy>
  <cp:revision>2</cp:revision>
  <dcterms:created xsi:type="dcterms:W3CDTF">2026-03-29T20:40:00Z</dcterms:created>
  <dcterms:modified xsi:type="dcterms:W3CDTF">2026-03-29T20:40:00Z</dcterms:modified>
  <cp:category/>
</cp:coreProperties>
</file>